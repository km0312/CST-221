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0625" w:rsidRDefault="00534691" w:rsidP="002E0625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 w:hint="eastAsia"/>
          <w:lang w:eastAsia="ko-KR"/>
        </w:rPr>
        <w:t>K</w:t>
      </w:r>
      <w:r>
        <w:rPr>
          <w:rFonts w:ascii="Times New Roman" w:hAnsi="Times New Roman"/>
          <w:lang w:eastAsia="ko-KR"/>
        </w:rPr>
        <w:t>wangmin Kim</w:t>
      </w:r>
    </w:p>
    <w:p w:rsidR="002E0625" w:rsidRDefault="00534691" w:rsidP="002E0625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t>CST-221</w:t>
      </w:r>
    </w:p>
    <w:p w:rsidR="002E0625" w:rsidRDefault="00534691" w:rsidP="002E0625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t>05/26/2019</w:t>
      </w:r>
    </w:p>
    <w:p w:rsidR="002E0625" w:rsidRDefault="00534691" w:rsidP="002E0625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John </w:t>
      </w:r>
      <w:proofErr w:type="spellStart"/>
      <w:r>
        <w:rPr>
          <w:rFonts w:ascii="Times New Roman" w:hAnsi="Times New Roman"/>
        </w:rPr>
        <w:t>Jupan</w:t>
      </w:r>
      <w:proofErr w:type="spellEnd"/>
    </w:p>
    <w:p w:rsidR="00304984" w:rsidRDefault="00534691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System and tool</w:t>
      </w:r>
      <w:r w:rsidR="005A7238">
        <w:rPr>
          <w:rFonts w:ascii="Times New Roman" w:hAnsi="Times New Roman"/>
        </w:rPr>
        <w:t xml:space="preserve"> </w:t>
      </w:r>
    </w:p>
    <w:p w:rsidR="00534691" w:rsidRDefault="00534691" w:rsidP="00534691">
      <w:pPr>
        <w:spacing w:line="480" w:lineRule="auto"/>
        <w:rPr>
          <w:rFonts w:ascii="Times New Roman" w:hAnsi="Times New Roman"/>
          <w:lang w:eastAsia="ko-KR"/>
        </w:rPr>
      </w:pPr>
      <w:r>
        <w:rPr>
          <w:rFonts w:ascii="Times New Roman" w:hAnsi="Times New Roman"/>
          <w:lang w:eastAsia="ko-KR"/>
        </w:rPr>
        <w:t xml:space="preserve">In a computer, there are various features to operate a system. One would be window OS. I think window OS is an application layer which is a part of OSI model. It has its own firewalls, HTTP, and booting system. Also, power cable and all the lines are very basic but </w:t>
      </w:r>
      <w:proofErr w:type="gramStart"/>
      <w:r>
        <w:rPr>
          <w:rFonts w:ascii="Times New Roman" w:hAnsi="Times New Roman"/>
          <w:lang w:eastAsia="ko-KR"/>
        </w:rPr>
        <w:t>really important</w:t>
      </w:r>
      <w:proofErr w:type="gramEnd"/>
      <w:r>
        <w:rPr>
          <w:rFonts w:ascii="Times New Roman" w:hAnsi="Times New Roman"/>
          <w:lang w:eastAsia="ko-KR"/>
        </w:rPr>
        <w:t xml:space="preserve"> in computer operating system. For network layer, there is WIFI as known as wireless network. To have a </w:t>
      </w:r>
      <w:proofErr w:type="spellStart"/>
      <w:r>
        <w:rPr>
          <w:rFonts w:ascii="Times New Roman" w:hAnsi="Times New Roman"/>
          <w:lang w:eastAsia="ko-KR"/>
        </w:rPr>
        <w:t>wifi</w:t>
      </w:r>
      <w:proofErr w:type="spellEnd"/>
      <w:r>
        <w:rPr>
          <w:rFonts w:ascii="Times New Roman" w:hAnsi="Times New Roman"/>
          <w:lang w:eastAsia="ko-KR"/>
        </w:rPr>
        <w:t>, there must be a LAN cable and a router to change data from LAN to wireless network. Lastly, all the applications in my computer help to operate computer system faster and easier.</w:t>
      </w:r>
    </w:p>
    <w:p w:rsidR="00EA09E1" w:rsidRDefault="00EA09E1" w:rsidP="00534691">
      <w:pPr>
        <w:spacing w:line="480" w:lineRule="auto"/>
        <w:rPr>
          <w:rFonts w:ascii="Times New Roman" w:hAnsi="Times New Roman"/>
          <w:lang w:eastAsia="ko-KR"/>
        </w:rPr>
      </w:pPr>
    </w:p>
    <w:p w:rsidR="00304984" w:rsidRDefault="00EA09E1" w:rsidP="00E141CD">
      <w:pPr>
        <w:pStyle w:val="2"/>
        <w:rPr>
          <w:lang w:eastAsia="ko-KR"/>
        </w:rPr>
      </w:pPr>
      <w:r>
        <w:rPr>
          <w:noProof/>
        </w:rPr>
        <w:drawing>
          <wp:inline distT="0" distB="0" distL="0" distR="0" wp14:anchorId="004AA7DF" wp14:editId="2705E450">
            <wp:extent cx="3403600" cy="1914525"/>
            <wp:effectExtent l="0" t="0" r="635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0159" cy="191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  <w:lang w:eastAsia="ko-KR"/>
        </w:rPr>
        <w:t>w</w:t>
      </w:r>
      <w:r>
        <w:rPr>
          <w:lang w:eastAsia="ko-KR"/>
        </w:rPr>
        <w:t>ifi</w:t>
      </w:r>
      <w:proofErr w:type="spellEnd"/>
      <w:r>
        <w:rPr>
          <w:lang w:eastAsia="ko-KR"/>
        </w:rPr>
        <w:t xml:space="preserve"> connection</w:t>
      </w:r>
    </w:p>
    <w:p w:rsidR="00EA09E1" w:rsidRDefault="00EA09E1" w:rsidP="00E141CD">
      <w:pPr>
        <w:pStyle w:val="2"/>
        <w:rPr>
          <w:lang w:eastAsia="ko-KR"/>
        </w:rPr>
      </w:pPr>
    </w:p>
    <w:p w:rsidR="00EA09E1" w:rsidRDefault="00EA09E1" w:rsidP="00E141CD">
      <w:pPr>
        <w:pStyle w:val="2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6075CAE" wp14:editId="6624D3D2">
            <wp:extent cx="4114797" cy="2314575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0144" cy="23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HTTP server</w:t>
      </w:r>
    </w:p>
    <w:p w:rsidR="00EA09E1" w:rsidRDefault="00EA09E1" w:rsidP="00E141CD">
      <w:pPr>
        <w:pStyle w:val="2"/>
        <w:rPr>
          <w:lang w:eastAsia="ko-KR"/>
        </w:rPr>
      </w:pPr>
    </w:p>
    <w:p w:rsidR="00EA09E1" w:rsidRDefault="00EA09E1" w:rsidP="00E141CD">
      <w:pPr>
        <w:pStyle w:val="2"/>
        <w:rPr>
          <w:lang w:eastAsia="ko-KR"/>
        </w:rPr>
      </w:pPr>
      <w:r>
        <w:rPr>
          <w:noProof/>
        </w:rPr>
        <w:drawing>
          <wp:inline distT="0" distB="0" distL="0" distR="0" wp14:anchorId="77181CEC" wp14:editId="470045D7">
            <wp:extent cx="4064000" cy="2286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8178" cy="228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application that helps operating system</w:t>
      </w:r>
    </w:p>
    <w:p w:rsidR="00837E68" w:rsidRDefault="00837E68" w:rsidP="00E141CD">
      <w:pPr>
        <w:pStyle w:val="2"/>
        <w:rPr>
          <w:lang w:eastAsia="ko-KR"/>
        </w:rPr>
      </w:pPr>
    </w:p>
    <w:p w:rsidR="00837E68" w:rsidRDefault="00837E68" w:rsidP="00E141CD">
      <w:pPr>
        <w:pStyle w:val="2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407157E7" wp14:editId="13B73CDC">
            <wp:extent cx="5943600" cy="33432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E8" w:rsidRDefault="00FE57E8" w:rsidP="00E141CD">
      <w:pPr>
        <w:pStyle w:val="2"/>
        <w:rPr>
          <w:lang w:eastAsia="ko-KR"/>
        </w:rPr>
      </w:pPr>
    </w:p>
    <w:p w:rsidR="00FE57E8" w:rsidRDefault="00FE57E8" w:rsidP="00FE57E8">
      <w:pPr>
        <w:pStyle w:val="2"/>
        <w:rPr>
          <w:lang w:eastAsia="ko-KR"/>
        </w:rPr>
      </w:pPr>
      <w:proofErr w:type="spellStart"/>
      <w:r>
        <w:rPr>
          <w:lang w:eastAsia="ko-KR"/>
        </w:rPr>
        <w:t>Github</w:t>
      </w:r>
      <w:proofErr w:type="spellEnd"/>
      <w:r>
        <w:rPr>
          <w:lang w:eastAsia="ko-KR"/>
        </w:rPr>
        <w:t xml:space="preserve"> address</w:t>
      </w:r>
      <w:r>
        <w:rPr>
          <w:rFonts w:hint="eastAsia"/>
          <w:lang w:eastAsia="ko-KR"/>
        </w:rPr>
        <w:t>:</w:t>
      </w:r>
    </w:p>
    <w:p w:rsidR="00FE57E8" w:rsidRDefault="00FE57E8" w:rsidP="00FE57E8">
      <w:pPr>
        <w:pStyle w:val="2"/>
        <w:rPr>
          <w:lang w:eastAsia="ko-KR"/>
        </w:rPr>
      </w:pPr>
    </w:p>
    <w:p w:rsidR="00FE57E8" w:rsidRDefault="00FE57E8" w:rsidP="00FE57E8">
      <w:pPr>
        <w:pStyle w:val="2"/>
        <w:rPr>
          <w:rFonts w:hint="eastAsia"/>
          <w:lang w:eastAsia="ko-KR"/>
        </w:rPr>
      </w:pPr>
      <w:hyperlink r:id="rId18" w:history="1">
        <w:r w:rsidRPr="00FE57E8">
          <w:rPr>
            <w:rStyle w:val="a8"/>
            <w:lang w:eastAsia="ko-KR"/>
          </w:rPr>
          <w:t>https://github.com/km0312/CST-221.git</w:t>
        </w:r>
      </w:hyperlink>
      <w:bookmarkStart w:id="0" w:name="_GoBack"/>
      <w:bookmarkEnd w:id="0"/>
    </w:p>
    <w:sectPr w:rsidR="00FE57E8" w:rsidSect="00A522DF">
      <w:headerReference w:type="default" r:id="rId19"/>
      <w:pgSz w:w="12240" w:h="15840" w:code="1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2490" w:rsidRDefault="009C2490">
      <w:r>
        <w:separator/>
      </w:r>
    </w:p>
  </w:endnote>
  <w:endnote w:type="continuationSeparator" w:id="0">
    <w:p w:rsidR="009C2490" w:rsidRDefault="009C2490">
      <w:r>
        <w:continuationSeparator/>
      </w:r>
    </w:p>
  </w:endnote>
  <w:endnote w:type="continuationNotice" w:id="1">
    <w:p w:rsidR="009C2490" w:rsidRDefault="009C249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2490" w:rsidRDefault="009C2490">
      <w:r>
        <w:separator/>
      </w:r>
    </w:p>
  </w:footnote>
  <w:footnote w:type="continuationSeparator" w:id="0">
    <w:p w:rsidR="009C2490" w:rsidRDefault="009C2490">
      <w:r>
        <w:continuationSeparator/>
      </w:r>
    </w:p>
  </w:footnote>
  <w:footnote w:type="continuationNotice" w:id="1">
    <w:p w:rsidR="009C2490" w:rsidRDefault="009C249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B09E9" w:rsidRDefault="007B09E9">
    <w:pPr>
      <w:pStyle w:val="a3"/>
      <w:framePr w:wrap="auto" w:vAnchor="text" w:hAnchor="margin" w:xAlign="right" w:y="1"/>
      <w:rPr>
        <w:rStyle w:val="a4"/>
        <w:rFonts w:ascii="Times New Roman" w:hAnsi="Times New Roman"/>
      </w:rPr>
    </w:pPr>
    <w:r>
      <w:rPr>
        <w:rStyle w:val="a4"/>
        <w:rFonts w:ascii="Times New Roman" w:hAnsi="Times New Roman"/>
      </w:rPr>
      <w:fldChar w:fldCharType="begin"/>
    </w:r>
    <w:r>
      <w:rPr>
        <w:rStyle w:val="a4"/>
        <w:rFonts w:ascii="Times New Roman" w:hAnsi="Times New Roman"/>
      </w:rPr>
      <w:instrText xml:space="preserve">PAGE  </w:instrText>
    </w:r>
    <w:r>
      <w:rPr>
        <w:rStyle w:val="a4"/>
        <w:rFonts w:ascii="Times New Roman" w:hAnsi="Times New Roman"/>
      </w:rPr>
      <w:fldChar w:fldCharType="separate"/>
    </w:r>
    <w:r w:rsidR="005A7238">
      <w:rPr>
        <w:rStyle w:val="a4"/>
        <w:rFonts w:ascii="Times New Roman" w:hAnsi="Times New Roman"/>
        <w:noProof/>
      </w:rPr>
      <w:t>3</w:t>
    </w:r>
    <w:r>
      <w:rPr>
        <w:rStyle w:val="a4"/>
        <w:rFonts w:ascii="Times New Roman" w:hAnsi="Times New Roman"/>
      </w:rPr>
      <w:fldChar w:fldCharType="end"/>
    </w:r>
  </w:p>
  <w:p w:rsidR="007B09E9" w:rsidRDefault="007B09E9">
    <w:pPr>
      <w:pStyle w:val="a3"/>
      <w:ind w:right="360"/>
      <w:jc w:val="right"/>
      <w:rPr>
        <w:rFonts w:ascii="Times New Roman" w:hAnsi="Times New Roman"/>
      </w:rPr>
    </w:pPr>
    <w:r>
      <w:rPr>
        <w:rFonts w:ascii="Times New Roman" w:hAnsi="Times New Roman"/>
      </w:rPr>
      <w:t xml:space="preserve">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9C14CB"/>
    <w:multiLevelType w:val="hybridMultilevel"/>
    <w:tmpl w:val="4126C634"/>
    <w:lvl w:ilvl="0" w:tplc="4544ABD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4691"/>
    <w:rsid w:val="0003198D"/>
    <w:rsid w:val="00051DCF"/>
    <w:rsid w:val="00053CB4"/>
    <w:rsid w:val="00060FDB"/>
    <w:rsid w:val="00086182"/>
    <w:rsid w:val="00092400"/>
    <w:rsid w:val="000B3070"/>
    <w:rsid w:val="000E7E16"/>
    <w:rsid w:val="00103B2D"/>
    <w:rsid w:val="00107B2C"/>
    <w:rsid w:val="00122CEF"/>
    <w:rsid w:val="001237FA"/>
    <w:rsid w:val="00167FFC"/>
    <w:rsid w:val="00175D91"/>
    <w:rsid w:val="0017671B"/>
    <w:rsid w:val="001A0659"/>
    <w:rsid w:val="001A13C5"/>
    <w:rsid w:val="001A746B"/>
    <w:rsid w:val="001B160D"/>
    <w:rsid w:val="001B312F"/>
    <w:rsid w:val="001B43BF"/>
    <w:rsid w:val="001C4DBC"/>
    <w:rsid w:val="001E50BD"/>
    <w:rsid w:val="0021021B"/>
    <w:rsid w:val="00231FD6"/>
    <w:rsid w:val="00255B50"/>
    <w:rsid w:val="002E0625"/>
    <w:rsid w:val="002E1E10"/>
    <w:rsid w:val="002E6C2A"/>
    <w:rsid w:val="002F5DC1"/>
    <w:rsid w:val="002F65E9"/>
    <w:rsid w:val="00304984"/>
    <w:rsid w:val="0033044A"/>
    <w:rsid w:val="003567FB"/>
    <w:rsid w:val="003B13F0"/>
    <w:rsid w:val="003C203E"/>
    <w:rsid w:val="003D5219"/>
    <w:rsid w:val="003D573E"/>
    <w:rsid w:val="003E78E1"/>
    <w:rsid w:val="003F7FB0"/>
    <w:rsid w:val="00401C41"/>
    <w:rsid w:val="00423454"/>
    <w:rsid w:val="00435C3E"/>
    <w:rsid w:val="0047725D"/>
    <w:rsid w:val="004A0C7B"/>
    <w:rsid w:val="004E658B"/>
    <w:rsid w:val="004F39BA"/>
    <w:rsid w:val="00504598"/>
    <w:rsid w:val="00511DFF"/>
    <w:rsid w:val="00534691"/>
    <w:rsid w:val="005677D1"/>
    <w:rsid w:val="005905FA"/>
    <w:rsid w:val="005A7238"/>
    <w:rsid w:val="005A784B"/>
    <w:rsid w:val="005B6611"/>
    <w:rsid w:val="005E6E71"/>
    <w:rsid w:val="005F27CE"/>
    <w:rsid w:val="00675441"/>
    <w:rsid w:val="006D4951"/>
    <w:rsid w:val="007141D6"/>
    <w:rsid w:val="00722AA9"/>
    <w:rsid w:val="007315F5"/>
    <w:rsid w:val="007533BB"/>
    <w:rsid w:val="00754F8A"/>
    <w:rsid w:val="0078621E"/>
    <w:rsid w:val="00794453"/>
    <w:rsid w:val="00796C83"/>
    <w:rsid w:val="007A3B5F"/>
    <w:rsid w:val="007B09E9"/>
    <w:rsid w:val="007B7409"/>
    <w:rsid w:val="0080053D"/>
    <w:rsid w:val="008033C5"/>
    <w:rsid w:val="00834CAC"/>
    <w:rsid w:val="00837E68"/>
    <w:rsid w:val="008440BE"/>
    <w:rsid w:val="00853FEC"/>
    <w:rsid w:val="00866054"/>
    <w:rsid w:val="008B4F38"/>
    <w:rsid w:val="008E409C"/>
    <w:rsid w:val="008F0F0E"/>
    <w:rsid w:val="00907641"/>
    <w:rsid w:val="009115E9"/>
    <w:rsid w:val="00912716"/>
    <w:rsid w:val="00917F91"/>
    <w:rsid w:val="00930B60"/>
    <w:rsid w:val="00930C90"/>
    <w:rsid w:val="0095506E"/>
    <w:rsid w:val="00981990"/>
    <w:rsid w:val="009972C1"/>
    <w:rsid w:val="009C2490"/>
    <w:rsid w:val="009F6B38"/>
    <w:rsid w:val="00A26CE1"/>
    <w:rsid w:val="00A33B70"/>
    <w:rsid w:val="00A36E96"/>
    <w:rsid w:val="00A4284D"/>
    <w:rsid w:val="00A522DF"/>
    <w:rsid w:val="00A60A8E"/>
    <w:rsid w:val="00A835BB"/>
    <w:rsid w:val="00A91BB3"/>
    <w:rsid w:val="00AA0424"/>
    <w:rsid w:val="00AB6596"/>
    <w:rsid w:val="00AF226D"/>
    <w:rsid w:val="00B36958"/>
    <w:rsid w:val="00B8423E"/>
    <w:rsid w:val="00B96CB3"/>
    <w:rsid w:val="00BA1AE5"/>
    <w:rsid w:val="00BB0D54"/>
    <w:rsid w:val="00C010E6"/>
    <w:rsid w:val="00C27D1D"/>
    <w:rsid w:val="00C57857"/>
    <w:rsid w:val="00C62AFB"/>
    <w:rsid w:val="00C81FFC"/>
    <w:rsid w:val="00C94D05"/>
    <w:rsid w:val="00C9646D"/>
    <w:rsid w:val="00CC4924"/>
    <w:rsid w:val="00CC5B38"/>
    <w:rsid w:val="00CF134A"/>
    <w:rsid w:val="00CF6FB9"/>
    <w:rsid w:val="00D21341"/>
    <w:rsid w:val="00D42E90"/>
    <w:rsid w:val="00D50021"/>
    <w:rsid w:val="00D56DF1"/>
    <w:rsid w:val="00D6601F"/>
    <w:rsid w:val="00D66A28"/>
    <w:rsid w:val="00D7158A"/>
    <w:rsid w:val="00D8110B"/>
    <w:rsid w:val="00D840F5"/>
    <w:rsid w:val="00DB00C9"/>
    <w:rsid w:val="00E001BB"/>
    <w:rsid w:val="00E06418"/>
    <w:rsid w:val="00E141CD"/>
    <w:rsid w:val="00E233F4"/>
    <w:rsid w:val="00E3760D"/>
    <w:rsid w:val="00E7309F"/>
    <w:rsid w:val="00EA09E1"/>
    <w:rsid w:val="00EA33EF"/>
    <w:rsid w:val="00EB334F"/>
    <w:rsid w:val="00EC1A2E"/>
    <w:rsid w:val="00EC1B0B"/>
    <w:rsid w:val="00ED0C26"/>
    <w:rsid w:val="00EE5516"/>
    <w:rsid w:val="00F2359D"/>
    <w:rsid w:val="00F30FF9"/>
    <w:rsid w:val="00F321FE"/>
    <w:rsid w:val="00F409D9"/>
    <w:rsid w:val="00F4588E"/>
    <w:rsid w:val="00F82A90"/>
    <w:rsid w:val="00FA65C9"/>
    <w:rsid w:val="00FC498F"/>
    <w:rsid w:val="00FE213B"/>
    <w:rsid w:val="00FE46D3"/>
    <w:rsid w:val="00FE5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5B71034"/>
  <w15:chartTrackingRefBased/>
  <w15:docId w15:val="{243596FF-12C9-406B-8B88-4F38BB49E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="Arial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320"/>
        <w:tab w:val="right" w:pos="8640"/>
      </w:tabs>
    </w:pPr>
  </w:style>
  <w:style w:type="character" w:styleId="a4">
    <w:name w:val="page number"/>
    <w:basedOn w:val="a0"/>
  </w:style>
  <w:style w:type="paragraph" w:styleId="a5">
    <w:name w:val="footer"/>
    <w:basedOn w:val="a"/>
    <w:pPr>
      <w:tabs>
        <w:tab w:val="center" w:pos="4320"/>
        <w:tab w:val="right" w:pos="8640"/>
      </w:tabs>
    </w:pPr>
  </w:style>
  <w:style w:type="paragraph" w:styleId="a6">
    <w:name w:val="Document Map"/>
    <w:basedOn w:val="a"/>
    <w:semiHidden/>
    <w:pPr>
      <w:shd w:val="clear" w:color="auto" w:fill="000080"/>
    </w:pPr>
    <w:rPr>
      <w:rFonts w:ascii="Tahoma" w:hAnsi="Tahoma"/>
    </w:rPr>
  </w:style>
  <w:style w:type="paragraph" w:styleId="2">
    <w:name w:val="Body Text 2"/>
    <w:basedOn w:val="a"/>
    <w:pPr>
      <w:spacing w:line="480" w:lineRule="auto"/>
      <w:ind w:firstLine="720"/>
    </w:pPr>
  </w:style>
  <w:style w:type="paragraph" w:styleId="a7">
    <w:name w:val="List Paragraph"/>
    <w:basedOn w:val="a"/>
    <w:qFormat/>
    <w:rsid w:val="00722AA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styleId="a8">
    <w:name w:val="Hyperlink"/>
    <w:unhideWhenUsed/>
    <w:rsid w:val="00722AA9"/>
    <w:rPr>
      <w:color w:val="0000FF"/>
      <w:u w:val="single"/>
    </w:rPr>
  </w:style>
  <w:style w:type="paragraph" w:styleId="a9">
    <w:name w:val="Balloon Text"/>
    <w:basedOn w:val="a"/>
    <w:semiHidden/>
    <w:rsid w:val="003C203E"/>
    <w:rPr>
      <w:rFonts w:ascii="Tahoma" w:hAnsi="Tahoma" w:cs="Tahoma"/>
      <w:sz w:val="16"/>
      <w:szCs w:val="16"/>
    </w:rPr>
  </w:style>
  <w:style w:type="character" w:styleId="aa">
    <w:name w:val="annotation reference"/>
    <w:semiHidden/>
    <w:rsid w:val="002F5DC1"/>
    <w:rPr>
      <w:sz w:val="16"/>
      <w:szCs w:val="16"/>
    </w:rPr>
  </w:style>
  <w:style w:type="paragraph" w:styleId="ab">
    <w:name w:val="annotation text"/>
    <w:basedOn w:val="a"/>
    <w:semiHidden/>
    <w:rsid w:val="002F5DC1"/>
    <w:rPr>
      <w:sz w:val="20"/>
    </w:rPr>
  </w:style>
  <w:style w:type="paragraph" w:styleId="ac">
    <w:name w:val="annotation subject"/>
    <w:basedOn w:val="ab"/>
    <w:next w:val="ab"/>
    <w:semiHidden/>
    <w:rsid w:val="002F5DC1"/>
    <w:rPr>
      <w:b/>
      <w:bCs/>
    </w:rPr>
  </w:style>
  <w:style w:type="character" w:styleId="ad">
    <w:name w:val="Unresolved Mention"/>
    <w:basedOn w:val="a0"/>
    <w:uiPriority w:val="99"/>
    <w:semiHidden/>
    <w:unhideWhenUsed/>
    <w:rsid w:val="007315F5"/>
    <w:rPr>
      <w:color w:val="808080"/>
      <w:shd w:val="clear" w:color="auto" w:fill="E6E6E6"/>
    </w:rPr>
  </w:style>
  <w:style w:type="character" w:customStyle="1" w:styleId="authors5">
    <w:name w:val="authors5"/>
    <w:basedOn w:val="a0"/>
    <w:rsid w:val="0080053D"/>
  </w:style>
  <w:style w:type="character" w:customStyle="1" w:styleId="Date1">
    <w:name w:val="Date1"/>
    <w:basedOn w:val="a0"/>
    <w:rsid w:val="0080053D"/>
  </w:style>
  <w:style w:type="character" w:customStyle="1" w:styleId="arttitle4">
    <w:name w:val="art_title4"/>
    <w:basedOn w:val="a0"/>
    <w:rsid w:val="0080053D"/>
  </w:style>
  <w:style w:type="character" w:customStyle="1" w:styleId="serialtitle">
    <w:name w:val="serial_title"/>
    <w:basedOn w:val="a0"/>
    <w:rsid w:val="0080053D"/>
  </w:style>
  <w:style w:type="character" w:customStyle="1" w:styleId="volumeissue">
    <w:name w:val="volume_issue"/>
    <w:basedOn w:val="a0"/>
    <w:rsid w:val="0080053D"/>
  </w:style>
  <w:style w:type="character" w:customStyle="1" w:styleId="pagerange">
    <w:name w:val="page_range"/>
    <w:basedOn w:val="a0"/>
    <w:rsid w:val="0080053D"/>
  </w:style>
  <w:style w:type="character" w:styleId="ae">
    <w:name w:val="FollowedHyperlink"/>
    <w:basedOn w:val="a0"/>
    <w:rsid w:val="008440B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3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numbering" Target="numbering.xml"/><Relationship Id="rId13" Type="http://schemas.openxmlformats.org/officeDocument/2006/relationships/endnotes" Target="endnotes.xml"/><Relationship Id="rId18" Type="http://schemas.openxmlformats.org/officeDocument/2006/relationships/hyperlink" Target="https://github.com/km0312/CST-221.git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customXml" Target="../customXml/item7.xml"/><Relationship Id="rId12" Type="http://schemas.openxmlformats.org/officeDocument/2006/relationships/footnotes" Target="footnotes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10" Type="http://schemas.openxmlformats.org/officeDocument/2006/relationships/settings" Target="setting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wangmin\Desktop\gcu-style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?mso-contentType ?>
<customXsn xmlns="http://schemas.microsoft.com/office/2006/metadata/customXsn">
  <xsnLocation/>
  <cached>True</cached>
  <openByDefault>False</openByDefault>
  <xsnScope/>
</customXsn>
</file>

<file path=customXml/item2.xml><?xml version="1.0" encoding="utf-8"?>
<LongProperties xmlns="http://schemas.microsoft.com/office/2006/metadata/longProperties">
  <LongProp xmlns="" name="TaxCatchAll"><![CDATA[705;#Editing|d46a985e-5fe3-4339-b93c-f6e7c0a1af5c;#685;#Editorial Guidelines|ab5a95c8-7288-41ca-905c-08137f9b02ca;#464;#Editing|de79e772-b630-448f-8a41-7174eac28e22;#3;#Curriculum Design and Development|daadcc1e-222f-435e-9dfd-8402b3540544;#2;#Internal|98311b30-b9e9-4d4f-9f64-0688c0d4a234;#1;#Normal|581d4866-74cc-43f1-bef1-bb304cbfeaa5]]></LongProp>
</LongProperties>
</file>

<file path=customXml/item3.xml><?xml version="1.0" encoding="utf-8"?>
<?mso-contentType ?>
<spe:Receivers xmlns:spe="http://schemas.microsoft.com/sharepoint/events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 or File" ma:contentTypeID="0x010100A30BC5E90BED914E81F4B67CDEADBEEF007596C085266C08468B7E3724CEC138A3" ma:contentTypeVersion="20" ma:contentTypeDescription="Create a new document." ma:contentTypeScope="" ma:versionID="e88ad96574d92ac7acb4ec584b941fc3">
  <xsd:schema xmlns:xsd="http://www.w3.org/2001/XMLSchema" xmlns:xs="http://www.w3.org/2001/XMLSchema" xmlns:p="http://schemas.microsoft.com/office/2006/metadata/properties" xmlns:ns1="http://schemas.microsoft.com/sharepoint/v3" xmlns:ns2="30a82cfc-8d0b-455e-b705-4035c60ff9fd" targetNamespace="http://schemas.microsoft.com/office/2006/metadata/properties" ma:root="true" ma:fieldsID="c9d623c0e91c96465a4d76d5e0a2f22c" ns1:_="" ns2:_="">
    <xsd:import namespace="http://schemas.microsoft.com/sharepoint/v3"/>
    <xsd:import namespace="30a82cfc-8d0b-455e-b705-4035c60ff9fd"/>
    <xsd:element name="properties">
      <xsd:complexType>
        <xsd:sequence>
          <xsd:element name="documentManagement">
            <xsd:complexType>
              <xsd:all>
                <xsd:element ref="ns1:DocumentComments" minOccurs="0"/>
                <xsd:element ref="ns1:DocumentDepartmentTaxHTField0" minOccurs="0"/>
                <xsd:element ref="ns2:TaxKeywordTaxHTField" minOccurs="0"/>
                <xsd:element ref="ns1:SecurityClassificationTaxHTField0" minOccurs="0"/>
                <xsd:element ref="ns1:DocumentCategoryTaxHTField0" minOccurs="0"/>
                <xsd:element ref="ns1:DocumentBusinessValueTaxHTField0" minOccurs="0"/>
                <xsd:element ref="ns1:DocumentSubjectTaxHTField0" minOccurs="0"/>
                <xsd:element ref="ns1:DocumentStatusTaxHTField0" minOccurs="0"/>
                <xsd:element ref="ns2:TaxCatchAll" minOccurs="0"/>
                <xsd:element ref="ns2:TaxCatchAllLabel" minOccurs="0"/>
                <xsd:element ref="ns1:DocumentTypeTaxHTField0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DocumentComments" ma:index="6" nillable="true" ma:displayName="Description" ma:description="The summary or abstract of the contents of the document" ma:internalName="DocumentComments">
      <xsd:simpleType>
        <xsd:restriction base="dms:Note">
          <xsd:maxLength value="255"/>
        </xsd:restriction>
      </xsd:simpleType>
    </xsd:element>
    <xsd:element name="DocumentDepartmentTaxHTField0" ma:index="11" nillable="true" ma:taxonomy="true" ma:internalName="DocumentDepartmentTaxHTField0" ma:taxonomyFieldName="DocumentDepartment" ma:displayName="Department" ma:readOnly="false" ma:default="3;#Academic Program and Course Development|59abafec-cbf5-4238-a796-a3b74278f4db" ma:fieldId="{deadbeef-6c26-4ca2-8669-4998fb5582db}" ma:sspId="5ddf6d74-a44e-45e9-afc0-d7ad5ae01d3b" ma:termSetId="1601148f-bc18-4e12-8568-fe1a2a04260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ecurityClassificationTaxHTField0" ma:index="13" nillable="true" ma:taxonomy="true" ma:internalName="SecurityClassificationTaxHTField0" ma:taxonomyFieldName="SecurityClassification" ma:displayName="Classification" ma:readOnly="false" ma:default="2;#Internal|98311b30-b9e9-4d4f-9f64-0688c0d4a234" ma:fieldId="{deadbeef-dd47-4075-83f4-7a25a42617f9}" ma:sspId="5ddf6d74-a44e-45e9-afc0-d7ad5ae01d3b" ma:termSetId="b4b0d153-30b9-455a-9458-c3a4d77c91e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cumentCategoryTaxHTField0" ma:index="14" nillable="true" ma:taxonomy="true" ma:internalName="DocumentCategoryTaxHTField0" ma:taxonomyFieldName="DocumentCategory" ma:displayName="Category" ma:default="" ma:fieldId="{deadbeef-df57-4942-869e-88db097302a9}" ma:sspId="5ddf6d74-a44e-45e9-afc0-d7ad5ae01d3b" ma:termSetId="52f69233-5cf0-4c4a-8a06-7adcfff7b0d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ocumentBusinessValueTaxHTField0" ma:index="15" nillable="true" ma:taxonomy="true" ma:internalName="DocumentBusinessValueTaxHTField0" ma:taxonomyFieldName="DocumentBusinessValue" ma:displayName="Business Value" ma:readOnly="false" ma:default="1;#Normal|581d4866-74cc-43f1-bef1-bb304cbfeaa5" ma:fieldId="{deadbeef-1563-43e8-a472-f8beecdc2f9a}" ma:sspId="5ddf6d74-a44e-45e9-afc0-d7ad5ae01d3b" ma:termSetId="de6416be-ddc0-435d-937d-8647ab739be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cumentSubjectTaxHTField0" ma:index="16" nillable="true" ma:taxonomy="true" ma:internalName="DocumentSubjectTaxHTField0" ma:taxonomyFieldName="DocumentSubject" ma:displayName="Subject" ma:readOnly="false" ma:default="" ma:fieldId="{deadbeef-f57a-49aa-8e80-40b7474d5a66}" ma:sspId="5ddf6d74-a44e-45e9-afc0-d7ad5ae01d3b" ma:termSetId="122e6309-b4e4-4602-9fcd-00090a755f6d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ocumentStatusTaxHTField0" ma:index="17" nillable="true" ma:taxonomy="true" ma:internalName="DocumentStatusTaxHTField0" ma:taxonomyFieldName="DocumentStatus" ma:displayName="Status" ma:default="" ma:fieldId="{deadbeef-14b3-4711-a028-ec5ab2e777db}" ma:sspId="5ddf6d74-a44e-45e9-afc0-d7ad5ae01d3b" ma:termSetId="89f586f0-dd11-45fd-b561-c10d067e4b4b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ocumentTypeTaxHTField0" ma:index="20" nillable="true" ma:taxonomy="true" ma:internalName="DocumentTypeTaxHTField0" ma:taxonomyFieldName="DocumentType" ma:displayName="Document Type" ma:readOnly="false" ma:default="" ma:fieldId="{deadbeef-9601-426a-9322-ac73799625f1}" ma:sspId="5ddf6d74-a44e-45e9-afc0-d7ad5ae01d3b" ma:termSetId="56472838-225c-4fb3-b14d-139d47897cc6" ma:anchorId="00000000-0000-0000-0000-000000000000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a82cfc-8d0b-455e-b705-4035c60ff9fd" elementFormDefault="qualified">
    <xsd:import namespace="http://schemas.microsoft.com/office/2006/documentManagement/types"/>
    <xsd:import namespace="http://schemas.microsoft.com/office/infopath/2007/PartnerControls"/>
    <xsd:element name="TaxKeywordTaxHTField" ma:index="12" nillable="true" ma:taxonomy="true" ma:internalName="TaxKeywordTaxHTField" ma:taxonomyFieldName="TaxKeyword" ma:displayName="Enterprise Keywords" ma:fieldId="{23f27201-bee3-471e-b2e7-b64fd8b7ca38}" ma:taxonomyMulti="true" ma:sspId="5ddf6d74-a44e-45e9-afc0-d7ad5ae01d3b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" ma:index="18" nillable="true" ma:displayName="Taxonomy Catch All Column" ma:hidden="true" ma:list="{4549d8d1-fd35-42e1-a179-f6926eae1453}" ma:internalName="TaxCatchAll" ma:showField="CatchAllData" ma:web="30a82cfc-8d0b-455e-b705-4035c60ff9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9" nillable="true" ma:displayName="Taxonomy Catch All Column1" ma:hidden="true" ma:list="{4549d8d1-fd35-42e1-a179-f6926eae1453}" ma:internalName="TaxCatchAllLabel" ma:readOnly="true" ma:showField="CatchAllDataLabel" ma:web="30a82cfc-8d0b-455e-b705-4035c60ff9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BusinessValue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Normal</TermName>
          <TermId xmlns="http://schemas.microsoft.com/office/infopath/2007/PartnerControls">581d4866-74cc-43f1-bef1-bb304cbfeaa5</TermId>
        </TermInfo>
      </Terms>
    </DocumentBusinessValueTaxHTField0>
    <DocumentComments xmlns="http://schemas.microsoft.com/sharepoint/v3" xsi:nil="true"/>
    <DocumentDepartment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Curriculum Design and Development</TermName>
          <TermId xmlns="http://schemas.microsoft.com/office/infopath/2007/PartnerControls">daadcc1e-222f-435e-9dfd-8402b3540544</TermId>
        </TermInfo>
      </Terms>
    </DocumentDepartmentTaxHTField0>
    <DocumentCategory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Editing</TermName>
          <TermId xmlns="http://schemas.microsoft.com/office/infopath/2007/PartnerControls">de79e772-b630-448f-8a41-7174eac28e22</TermId>
        </TermInfo>
      </Terms>
    </DocumentCategoryTaxHTField0>
    <DocumentType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Editorial Guidelines</TermName>
          <TermId xmlns="http://schemas.microsoft.com/office/infopath/2007/PartnerControls">ab5a95c8-7288-41ca-905c-08137f9b02ca</TermId>
        </TermInfo>
      </Terms>
    </DocumentTypeTaxHTField0>
    <SecurityClassification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Internal</TermName>
          <TermId xmlns="http://schemas.microsoft.com/office/infopath/2007/PartnerControls">98311b30-b9e9-4d4f-9f64-0688c0d4a234</TermId>
        </TermInfo>
      </Terms>
    </SecurityClassificationTaxHTField0>
    <DocumentSubjectTaxHTField0 xmlns="http://schemas.microsoft.com/sharepoint/v3">
      <Terms xmlns="http://schemas.microsoft.com/office/infopath/2007/PartnerControls">
        <TermInfo xmlns="http://schemas.microsoft.com/office/infopath/2007/PartnerControls">
          <TermName xmlns="http://schemas.microsoft.com/office/infopath/2007/PartnerControls">Editing</TermName>
          <TermId xmlns="http://schemas.microsoft.com/office/infopath/2007/PartnerControls">d46a985e-5fe3-4339-b93c-f6e7c0a1af5c</TermId>
        </TermInfo>
      </Terms>
    </DocumentSubjectTaxHTField0>
    <DocumentStatusTaxHTField0 xmlns="http://schemas.microsoft.com/sharepoint/v3">
      <Terms xmlns="http://schemas.microsoft.com/office/infopath/2007/PartnerControls"/>
    </DocumentStatusTaxHTField0>
    <TaxKeywordTaxHTField xmlns="30a82cfc-8d0b-455e-b705-4035c60ff9fd">
      <Terms xmlns="http://schemas.microsoft.com/office/infopath/2007/PartnerControls"/>
    </TaxKeywordTaxHTField>
    <TaxCatchAll xmlns="30a82cfc-8d0b-455e-b705-4035c60ff9fd">
      <Value>4946</Value>
      <Value>4945</Value>
      <Value>6</Value>
      <Value>55</Value>
      <Value>2</Value>
      <Value>1</Value>
    </TaxCatchAll>
  </documentManagement>
</p:properties>
</file>

<file path=customXml/item6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7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8CB692-9705-48E8-BDB0-B3A5CA29E93F}">
  <ds:schemaRefs>
    <ds:schemaRef ds:uri="http://schemas.microsoft.com/office/2006/metadata/customXsn"/>
  </ds:schemaRefs>
</ds:datastoreItem>
</file>

<file path=customXml/itemProps2.xml><?xml version="1.0" encoding="utf-8"?>
<ds:datastoreItem xmlns:ds="http://schemas.openxmlformats.org/officeDocument/2006/customXml" ds:itemID="{076AF72A-CFA9-4DBC-8F8C-3D41D085B77A}">
  <ds:schemaRefs>
    <ds:schemaRef ds:uri="http://schemas.microsoft.com/office/2006/metadata/longProperties"/>
    <ds:schemaRef ds:uri=""/>
  </ds:schemaRefs>
</ds:datastoreItem>
</file>

<file path=customXml/itemProps3.xml><?xml version="1.0" encoding="utf-8"?>
<ds:datastoreItem xmlns:ds="http://schemas.openxmlformats.org/officeDocument/2006/customXml" ds:itemID="{1F7ACB6C-C19B-4694-ACA5-B4F7A6AB6024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5715FCF2-F8F6-40DF-8210-D677B6A7F9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30a82cfc-8d0b-455e-b705-4035c60ff9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C6BB81AB-EF2B-429E-8977-5FE1EAE7757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30a82cfc-8d0b-455e-b705-4035c60ff9fd"/>
  </ds:schemaRefs>
</ds:datastoreItem>
</file>

<file path=customXml/itemProps6.xml><?xml version="1.0" encoding="utf-8"?>
<ds:datastoreItem xmlns:ds="http://schemas.openxmlformats.org/officeDocument/2006/customXml" ds:itemID="{50B1688D-7486-4E8A-9444-6BD2B3C968B7}">
  <ds:schemaRefs>
    <ds:schemaRef ds:uri="http://schemas.microsoft.com/sharepoint/v3/contenttype/forms"/>
  </ds:schemaRefs>
</ds:datastoreItem>
</file>

<file path=customXml/itemProps7.xml><?xml version="1.0" encoding="utf-8"?>
<ds:datastoreItem xmlns:ds="http://schemas.openxmlformats.org/officeDocument/2006/customXml" ds:itemID="{2A2E05C0-654D-44B6-A3A8-7A95BA5C8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gcu-style-template</Template>
  <TotalTime>12</TotalTime>
  <Pages>3</Pages>
  <Words>122</Words>
  <Characters>699</Characters>
  <Application>Microsoft Office Word</Application>
  <DocSecurity>0</DocSecurity>
  <Lines>5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GCU Style Template</vt:lpstr>
      <vt:lpstr>GCU Style Template</vt:lpstr>
    </vt:vector>
  </TitlesOfParts>
  <Company>Grand Canyon University</Company>
  <LinksUpToDate>false</LinksUpToDate>
  <CharactersWithSpaces>820</CharactersWithSpaces>
  <SharedDoc>false</SharedDoc>
  <HLinks>
    <vt:vector size="6" baseType="variant">
      <vt:variant>
        <vt:i4>8126576</vt:i4>
      </vt:variant>
      <vt:variant>
        <vt:i4>0</vt:i4>
      </vt:variant>
      <vt:variant>
        <vt:i4>0</vt:i4>
      </vt:variant>
      <vt:variant>
        <vt:i4>5</vt:i4>
      </vt:variant>
      <vt:variant>
        <vt:lpwstr>http://www.usaswimming.org/usasweb/DesktopDefault.aspx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GCU Style Template</dc:title>
  <dc:subject/>
  <dc:creator>Kwangmin</dc:creator>
  <cp:keywords/>
  <cp:lastModifiedBy>Kwangmin Kim</cp:lastModifiedBy>
  <cp:revision>3</cp:revision>
  <cp:lastPrinted>2009-10-21T15:29:00Z</cp:lastPrinted>
  <dcterms:created xsi:type="dcterms:W3CDTF">2019-05-27T05:19:00Z</dcterms:created>
  <dcterms:modified xsi:type="dcterms:W3CDTF">2019-05-27T05:57:00Z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Department">
    <vt:lpwstr>6;#Curriculum Design and Development|daadcc1e-222f-435e-9dfd-8402b3540544</vt:lpwstr>
  </property>
  <property fmtid="{D5CDD505-2E9C-101B-9397-08002B2CF9AE}" pid="3" name="TaxKeyword">
    <vt:lpwstr/>
  </property>
  <property fmtid="{D5CDD505-2E9C-101B-9397-08002B2CF9AE}" pid="4" name="DocumentBusinessValue">
    <vt:lpwstr>1;#Normal|581d4866-74cc-43f1-bef1-bb304cbfeaa5</vt:lpwstr>
  </property>
  <property fmtid="{D5CDD505-2E9C-101B-9397-08002B2CF9AE}" pid="5" name="SecurityClassification">
    <vt:lpwstr>2;#Internal|98311b30-b9e9-4d4f-9f64-0688c0d4a234</vt:lpwstr>
  </property>
  <property fmtid="{D5CDD505-2E9C-101B-9397-08002B2CF9AE}" pid="6" name="DocumentType">
    <vt:lpwstr>55;#Editorial Guidelines|ab5a95c8-7288-41ca-905c-08137f9b02ca</vt:lpwstr>
  </property>
  <property fmtid="{D5CDD505-2E9C-101B-9397-08002B2CF9AE}" pid="7" name="DocumentSubject">
    <vt:lpwstr>4945;#Editing|d46a985e-5fe3-4339-b93c-f6e7c0a1af5c</vt:lpwstr>
  </property>
  <property fmtid="{D5CDD505-2E9C-101B-9397-08002B2CF9AE}" pid="8" name="DocumentStatus">
    <vt:lpwstr/>
  </property>
  <property fmtid="{D5CDD505-2E9C-101B-9397-08002B2CF9AE}" pid="9" name="DocumentCategory">
    <vt:lpwstr>4946;#Editing|de79e772-b630-448f-8a41-7174eac28e22</vt:lpwstr>
  </property>
  <property fmtid="{D5CDD505-2E9C-101B-9397-08002B2CF9AE}" pid="10" name="ContentTypeId">
    <vt:lpwstr>0x010100A30BC5E90BED914E81F4B67CDEADBEEF007596C085266C08468B7E3724CEC138A3</vt:lpwstr>
  </property>
</Properties>
</file>